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6307929"/>
        <w:docPartObj>
          <w:docPartGallery w:val="Cover Pages"/>
          <w:docPartUnique/>
        </w:docPartObj>
      </w:sdtPr>
      <w:sdtEndPr/>
      <w:sdtContent>
        <w:p w:rsidR="00521EBC" w:rsidRDefault="00521EBC">
          <w:r>
            <w:rPr>
              <w:noProof/>
            </w:rPr>
            <mc:AlternateContent>
              <mc:Choice Requires="wpg">
                <w:drawing>
                  <wp:anchor distT="0" distB="0" distL="114300" distR="114300" simplePos="0" relativeHeight="251669504" behindDoc="0" locked="0" layoutInCell="1" allowOverlap="1">
                    <wp:simplePos x="0" y="0"/>
                    <wp:positionH relativeFrom="page">
                      <wp:posOffset>4362450</wp:posOffset>
                    </wp:positionH>
                    <wp:positionV relativeFrom="page">
                      <wp:posOffset>0</wp:posOffset>
                    </wp:positionV>
                    <wp:extent cx="3267940" cy="10058400"/>
                    <wp:effectExtent l="0" t="0" r="8890" b="8255"/>
                    <wp:wrapNone/>
                    <wp:docPr id="453" name="Groupe 453"/>
                    <wp:cNvGraphicFramePr/>
                    <a:graphic xmlns:a="http://schemas.openxmlformats.org/drawingml/2006/main">
                      <a:graphicData uri="http://schemas.microsoft.com/office/word/2010/wordprocessingGroup">
                        <wpg:wgp>
                          <wpg:cNvGrpSpPr/>
                          <wpg:grpSpPr>
                            <a:xfrm>
                              <a:off x="0" y="0"/>
                              <a:ext cx="3267940" cy="10058400"/>
                              <a:chOff x="-171449" y="0"/>
                              <a:chExt cx="326794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71449" y="0"/>
                                <a:ext cx="3193600"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21EBC" w:rsidRDefault="0050367F">
                                  <w:pPr>
                                    <w:pStyle w:val="Sansinterligne"/>
                                    <w:rPr>
                                      <w:color w:val="FFFFFF" w:themeColor="background1"/>
                                      <w:sz w:val="96"/>
                                      <w:szCs w:val="96"/>
                                    </w:rPr>
                                  </w:pPr>
                                  <w:sdt>
                                    <w:sdtPr>
                                      <w:rPr>
                                        <w:color w:val="FFFFFF" w:themeColor="background1"/>
                                        <w:sz w:val="96"/>
                                        <w:szCs w:val="96"/>
                                      </w:rPr>
                                      <w:alias w:val="Année"/>
                                      <w:id w:val="1918815944"/>
                                      <w:dataBinding w:prefixMappings="xmlns:ns0='http://schemas.microsoft.com/office/2006/coverPageProps'" w:xpath="/ns0:CoverPageProperties[1]/ns0:PublishDate[1]" w:storeItemID="{55AF091B-3C7A-41E3-B477-F2FDAA23CFDA}"/>
                                      <w:date w:fullDate="2016-11-16T00:00:00Z">
                                        <w:dateFormat w:val="yyyy"/>
                                        <w:lid w:val="fr-FR"/>
                                        <w:storeMappedDataAs w:val="dateTime"/>
                                        <w:calendar w:val="gregorian"/>
                                      </w:date>
                                    </w:sdtPr>
                                    <w:sdtEndPr/>
                                    <w:sdtContent>
                                      <w:r w:rsidR="00B54C34">
                                        <w:rPr>
                                          <w:color w:val="FFFFFF" w:themeColor="background1"/>
                                          <w:sz w:val="96"/>
                                          <w:szCs w:val="96"/>
                                        </w:rPr>
                                        <w:t>2016</w:t>
                                      </w:r>
                                    </w:sdtContent>
                                  </w:sdt>
                                  <w:r w:rsidR="005C68E0">
                                    <w:rPr>
                                      <w:color w:val="FFFFFF" w:themeColor="background1"/>
                                      <w:sz w:val="96"/>
                                      <w:szCs w:val="96"/>
                                    </w:rPr>
                                    <w:t>/2017</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21EBC" w:rsidRDefault="00B54C34">
                                  <w:pPr>
                                    <w:pStyle w:val="Sansinterligne"/>
                                    <w:spacing w:line="360" w:lineRule="auto"/>
                                    <w:rPr>
                                      <w:color w:val="FFFFFF" w:themeColor="background1"/>
                                    </w:rPr>
                                  </w:pPr>
                                  <w:r>
                                    <w:rPr>
                                      <w:color w:val="FFFFFF" w:themeColor="background1"/>
                                    </w:rPr>
                                    <w:t>Alexandra DESWAEME                    Geoffroy DE FELCOURT                    Antonin ELNE</w:t>
                                  </w:r>
                                </w:p>
                                <w:sdt>
                                  <w:sdtPr>
                                    <w:rPr>
                                      <w:color w:val="FFFFFF" w:themeColor="background1"/>
                                    </w:rPr>
                                    <w:alias w:val="Date"/>
                                    <w:id w:val="806436067"/>
                                    <w:dataBinding w:prefixMappings="xmlns:ns0='http://schemas.microsoft.com/office/2006/coverPageProps'" w:xpath="/ns0:CoverPageProperties[1]/ns0:PublishDate[1]" w:storeItemID="{55AF091B-3C7A-41E3-B477-F2FDAA23CFDA}"/>
                                    <w:date w:fullDate="2016-11-16T00:00:00Z">
                                      <w:dateFormat w:val="dd/MM/yyyy"/>
                                      <w:lid w:val="fr-FR"/>
                                      <w:storeMappedDataAs w:val="dateTime"/>
                                      <w:calendar w:val="gregorian"/>
                                    </w:date>
                                  </w:sdtPr>
                                  <w:sdtEndPr/>
                                  <w:sdtContent>
                                    <w:p w:rsidR="00521EBC" w:rsidRDefault="007F66C6">
                                      <w:pPr>
                                        <w:pStyle w:val="Sansinterligne"/>
                                        <w:spacing w:line="360" w:lineRule="auto"/>
                                        <w:rPr>
                                          <w:color w:val="FFFFFF" w:themeColor="background1"/>
                                        </w:rPr>
                                      </w:pPr>
                                      <w:r>
                                        <w:rPr>
                                          <w:color w:val="FFFFFF" w:themeColor="background1"/>
                                        </w:rPr>
                                        <w:t>16</w:t>
                                      </w:r>
                                      <w:r w:rsidR="00B54C34">
                                        <w:rPr>
                                          <w:color w:val="FFFFFF" w:themeColor="background1"/>
                                        </w:rPr>
                                        <w:t>/</w:t>
                                      </w:r>
                                      <w:r>
                                        <w:rPr>
                                          <w:color w:val="FFFFFF" w:themeColor="background1"/>
                                        </w:rPr>
                                        <w:t>11</w:t>
                                      </w:r>
                                      <w:r w:rsidR="00B54C34">
                                        <w:rPr>
                                          <w:color w:val="FFFFFF" w:themeColor="background1"/>
                                        </w:rPr>
                                        <w:t>/2016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e 453" o:spid="_x0000_s1026" style="position:absolute;margin-left:343.5pt;margin-top:0;width:257.3pt;height:11in;z-index:251669504;mso-height-percent:1000;mso-position-horizontal-relative:page;mso-position-vertical-relative:page;mso-height-percent:1000" coordorigin="-1714" coordsize="3267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ebd18c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ebd18c [1945]" stroked="f" strokecolor="#d8d8d8"/>
                    <v:rect id="Rectangle 461" o:spid="_x0000_s1029" style="position:absolute;left:-1714;width:31935;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521EBC" w:rsidRDefault="007B77F3">
                            <w:pPr>
                              <w:pStyle w:val="Sansinterligne"/>
                              <w:rPr>
                                <w:color w:val="FFFFFF" w:themeColor="background1"/>
                                <w:sz w:val="96"/>
                                <w:szCs w:val="96"/>
                              </w:rPr>
                            </w:pPr>
                            <w:sdt>
                              <w:sdtPr>
                                <w:rPr>
                                  <w:color w:val="FFFFFF" w:themeColor="background1"/>
                                  <w:sz w:val="96"/>
                                  <w:szCs w:val="96"/>
                                </w:rPr>
                                <w:alias w:val="Année"/>
                                <w:id w:val="1918815944"/>
                                <w:dataBinding w:prefixMappings="xmlns:ns0='http://schemas.microsoft.com/office/2006/coverPageProps'" w:xpath="/ns0:CoverPageProperties[1]/ns0:PublishDate[1]" w:storeItemID="{55AF091B-3C7A-41E3-B477-F2FDAA23CFDA}"/>
                                <w:date w:fullDate="2016-11-16T00:00:00Z">
                                  <w:dateFormat w:val="yyyy"/>
                                  <w:lid w:val="fr-FR"/>
                                  <w:storeMappedDataAs w:val="dateTime"/>
                                  <w:calendar w:val="gregorian"/>
                                </w:date>
                              </w:sdtPr>
                              <w:sdtEndPr/>
                              <w:sdtContent>
                                <w:r w:rsidR="00B54C34">
                                  <w:rPr>
                                    <w:color w:val="FFFFFF" w:themeColor="background1"/>
                                    <w:sz w:val="96"/>
                                    <w:szCs w:val="96"/>
                                  </w:rPr>
                                  <w:t>2016</w:t>
                                </w:r>
                              </w:sdtContent>
                            </w:sdt>
                            <w:r w:rsidR="005C68E0">
                              <w:rPr>
                                <w:color w:val="FFFFFF" w:themeColor="background1"/>
                                <w:sz w:val="96"/>
                                <w:szCs w:val="96"/>
                              </w:rPr>
                              <w:t>/2017</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521EBC" w:rsidRDefault="00B54C34">
                            <w:pPr>
                              <w:pStyle w:val="Sansinterligne"/>
                              <w:spacing w:line="360" w:lineRule="auto"/>
                              <w:rPr>
                                <w:color w:val="FFFFFF" w:themeColor="background1"/>
                              </w:rPr>
                            </w:pPr>
                            <w:r>
                              <w:rPr>
                                <w:color w:val="FFFFFF" w:themeColor="background1"/>
                              </w:rPr>
                              <w:t>Alexandra DESWAEME                    Geoffroy DE FELCOURT                    Antonin ELNE</w:t>
                            </w:r>
                          </w:p>
                          <w:sdt>
                            <w:sdtPr>
                              <w:rPr>
                                <w:color w:val="FFFFFF" w:themeColor="background1"/>
                              </w:rPr>
                              <w:alias w:val="Date"/>
                              <w:id w:val="806436067"/>
                              <w:dataBinding w:prefixMappings="xmlns:ns0='http://schemas.microsoft.com/office/2006/coverPageProps'" w:xpath="/ns0:CoverPageProperties[1]/ns0:PublishDate[1]" w:storeItemID="{55AF091B-3C7A-41E3-B477-F2FDAA23CFDA}"/>
                              <w:date w:fullDate="2016-11-16T00:00:00Z">
                                <w:dateFormat w:val="dd/MM/yyyy"/>
                                <w:lid w:val="fr-FR"/>
                                <w:storeMappedDataAs w:val="dateTime"/>
                                <w:calendar w:val="gregorian"/>
                              </w:date>
                            </w:sdtPr>
                            <w:sdtEndPr/>
                            <w:sdtContent>
                              <w:p w:rsidR="00521EBC" w:rsidRDefault="007F66C6">
                                <w:pPr>
                                  <w:pStyle w:val="Sansinterligne"/>
                                  <w:spacing w:line="360" w:lineRule="auto"/>
                                  <w:rPr>
                                    <w:color w:val="FFFFFF" w:themeColor="background1"/>
                                  </w:rPr>
                                </w:pPr>
                                <w:r>
                                  <w:rPr>
                                    <w:color w:val="FFFFFF" w:themeColor="background1"/>
                                  </w:rPr>
                                  <w:t>16</w:t>
                                </w:r>
                                <w:r w:rsidR="00B54C34">
                                  <w:rPr>
                                    <w:color w:val="FFFFFF" w:themeColor="background1"/>
                                  </w:rPr>
                                  <w:t>/</w:t>
                                </w:r>
                                <w:r>
                                  <w:rPr>
                                    <w:color w:val="FFFFFF" w:themeColor="background1"/>
                                  </w:rPr>
                                  <w:t>11</w:t>
                                </w:r>
                                <w:r w:rsidR="00B54C34">
                                  <w:rPr>
                                    <w:color w:val="FFFFFF" w:themeColor="background1"/>
                                  </w:rPr>
                                  <w:t>/2016</w:t>
                                </w:r>
                              </w:p>
                            </w:sdtContent>
                          </w:sdt>
                        </w:txbxContent>
                      </v:textbox>
                    </v:rect>
                    <w10:wrap anchorx="page" anchory="page"/>
                  </v:group>
                </w:pict>
              </mc:Fallback>
            </mc:AlternateContent>
          </w:r>
          <w:r>
            <w:rPr>
              <w:noProof/>
            </w:rPr>
            <mc:AlternateContent>
              <mc:Choice Requires="wps">
                <w:drawing>
                  <wp:anchor distT="0" distB="0" distL="114300" distR="114300" simplePos="0" relativeHeight="25167155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2669540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842743683"/>
                                  <w:dataBinding w:prefixMappings="xmlns:ns0='http://schemas.openxmlformats.org/package/2006/metadata/core-properties' xmlns:ns1='http://purl.org/dc/elements/1.1/'" w:xpath="/ns0:coreProperties[1]/ns1:title[1]" w:storeItemID="{6C3C8BC8-F283-45AE-878A-BAB7291924A1}"/>
                                  <w:text/>
                                </w:sdtPr>
                                <w:sdtEndPr/>
                                <w:sdtContent>
                                  <w:p w:rsidR="00521EBC" w:rsidRDefault="00521EBC">
                                    <w:pPr>
                                      <w:pStyle w:val="Sansinterligne"/>
                                      <w:jc w:val="right"/>
                                      <w:rPr>
                                        <w:color w:val="FFFFFF" w:themeColor="background1"/>
                                        <w:sz w:val="72"/>
                                        <w:szCs w:val="72"/>
                                      </w:rPr>
                                    </w:pPr>
                                    <w:r>
                                      <w:rPr>
                                        <w:color w:val="FFFFFF" w:themeColor="background1"/>
                                        <w:sz w:val="72"/>
                                        <w:szCs w:val="72"/>
                                      </w:rPr>
                                      <w:t xml:space="preserve">PROJET - </w:t>
                                    </w:r>
                                    <w:proofErr w:type="spellStart"/>
                                    <w:r>
                                      <w:rPr>
                                        <w:color w:val="FFFFFF" w:themeColor="background1"/>
                                        <w:sz w:val="72"/>
                                        <w:szCs w:val="72"/>
                                      </w:rPr>
                                      <w:t>SmartPatate</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715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842743683"/>
                            <w:dataBinding w:prefixMappings="xmlns:ns0='http://schemas.openxmlformats.org/package/2006/metadata/core-properties' xmlns:ns1='http://purl.org/dc/elements/1.1/'" w:xpath="/ns0:coreProperties[1]/ns1:title[1]" w:storeItemID="{6C3C8BC8-F283-45AE-878A-BAB7291924A1}"/>
                            <w:text/>
                          </w:sdtPr>
                          <w:sdtEndPr/>
                          <w:sdtContent>
                            <w:p w:rsidR="00521EBC" w:rsidRDefault="00521EBC">
                              <w:pPr>
                                <w:pStyle w:val="Sansinterligne"/>
                                <w:jc w:val="right"/>
                                <w:rPr>
                                  <w:color w:val="FFFFFF" w:themeColor="background1"/>
                                  <w:sz w:val="72"/>
                                  <w:szCs w:val="72"/>
                                </w:rPr>
                              </w:pPr>
                              <w:r>
                                <w:rPr>
                                  <w:color w:val="FFFFFF" w:themeColor="background1"/>
                                  <w:sz w:val="72"/>
                                  <w:szCs w:val="72"/>
                                </w:rPr>
                                <w:t>PROJET - SmartPatate</w:t>
                              </w:r>
                            </w:p>
                          </w:sdtContent>
                        </w:sdt>
                      </w:txbxContent>
                    </v:textbox>
                    <w10:wrap anchorx="page" anchory="page"/>
                  </v:rect>
                </w:pict>
              </mc:Fallback>
            </mc:AlternateContent>
          </w:r>
        </w:p>
        <w:p w:rsidR="00521EBC" w:rsidRDefault="002B7C56">
          <w:r>
            <w:rPr>
              <w:noProof/>
            </w:rPr>
            <w:drawing>
              <wp:anchor distT="0" distB="0" distL="114300" distR="114300" simplePos="0" relativeHeight="251672576" behindDoc="1" locked="0" layoutInCell="1" allowOverlap="1">
                <wp:simplePos x="0" y="0"/>
                <wp:positionH relativeFrom="column">
                  <wp:posOffset>840105</wp:posOffset>
                </wp:positionH>
                <wp:positionV relativeFrom="paragraph">
                  <wp:posOffset>2452370</wp:posOffset>
                </wp:positionV>
                <wp:extent cx="2784475" cy="3888740"/>
                <wp:effectExtent l="0" t="0" r="0" b="0"/>
                <wp:wrapTight wrapText="bothSides">
                  <wp:wrapPolygon edited="0">
                    <wp:start x="0" y="0"/>
                    <wp:lineTo x="0" y="21480"/>
                    <wp:lineTo x="21428" y="21480"/>
                    <wp:lineTo x="21428" y="0"/>
                    <wp:lineTo x="0" y="0"/>
                  </wp:wrapPolygon>
                </wp:wrapTight>
                <wp:docPr id="1" name="Image 1" descr="C:\Users\DESWAEME Alexandra\AppData\Local\Microsoft\Windows\INetCacheContent.Word\de3c5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WAEME Alexandra\AppData\Local\Microsoft\Windows\INetCacheContent.Word\de3c5ec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4475" cy="3888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simplePos x="0" y="0"/>
                <wp:positionH relativeFrom="column">
                  <wp:posOffset>-861695</wp:posOffset>
                </wp:positionH>
                <wp:positionV relativeFrom="paragraph">
                  <wp:posOffset>6075680</wp:posOffset>
                </wp:positionV>
                <wp:extent cx="2628900" cy="2628900"/>
                <wp:effectExtent l="0" t="0" r="0" b="0"/>
                <wp:wrapTight wrapText="bothSides">
                  <wp:wrapPolygon edited="0">
                    <wp:start x="0" y="0"/>
                    <wp:lineTo x="0" y="21443"/>
                    <wp:lineTo x="21443" y="21443"/>
                    <wp:lineTo x="21443" y="0"/>
                    <wp:lineTo x="0" y="0"/>
                  </wp:wrapPolygon>
                </wp:wrapTight>
                <wp:docPr id="3" name="Image 3"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ficher l'image d'orig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1EBC">
            <w:br w:type="page"/>
          </w:r>
        </w:p>
      </w:sdtContent>
    </w:sdt>
    <w:p w:rsidR="0058332A" w:rsidRPr="004167D7" w:rsidRDefault="00FF7D1D" w:rsidP="008E3F9B">
      <w:pPr>
        <w:jc w:val="center"/>
        <w:rPr>
          <w:b/>
          <w:sz w:val="32"/>
        </w:rPr>
      </w:pPr>
      <w:r w:rsidRPr="004167D7">
        <w:rPr>
          <w:b/>
          <w:sz w:val="32"/>
        </w:rPr>
        <w:lastRenderedPageBreak/>
        <w:t>SOMMAIRE</w:t>
      </w:r>
    </w:p>
    <w:p w:rsidR="00FF7D1D" w:rsidRPr="004167D7" w:rsidRDefault="00FF7D1D"/>
    <w:p w:rsidR="008E3F9B" w:rsidRDefault="008E3F9B"/>
    <w:p w:rsidR="00FF7D1D" w:rsidRPr="009746AA" w:rsidRDefault="00FF7D1D" w:rsidP="00FF7D1D">
      <w:pPr>
        <w:pStyle w:val="Paragraphedeliste"/>
        <w:numPr>
          <w:ilvl w:val="0"/>
          <w:numId w:val="1"/>
        </w:numPr>
        <w:rPr>
          <w:sz w:val="32"/>
        </w:rPr>
      </w:pPr>
      <w:r w:rsidRPr="004167D7">
        <w:rPr>
          <w:b/>
          <w:sz w:val="32"/>
        </w:rPr>
        <w:t>Contexte du projet</w:t>
      </w:r>
      <w:r w:rsidR="004F4A1D" w:rsidRPr="009746AA">
        <w:rPr>
          <w:sz w:val="32"/>
        </w:rPr>
        <w:t>……</w:t>
      </w:r>
      <w:r w:rsidR="00496876">
        <w:rPr>
          <w:sz w:val="32"/>
        </w:rPr>
        <w:t>……………………………</w:t>
      </w:r>
      <w:proofErr w:type="gramStart"/>
      <w:r w:rsidR="00496876">
        <w:rPr>
          <w:sz w:val="32"/>
        </w:rPr>
        <w:t>…….</w:t>
      </w:r>
      <w:proofErr w:type="gramEnd"/>
      <w:r w:rsidR="00496876">
        <w:rPr>
          <w:sz w:val="32"/>
        </w:rPr>
        <w:t>.2</w:t>
      </w:r>
    </w:p>
    <w:p w:rsidR="008E3F9B" w:rsidRPr="009746AA" w:rsidRDefault="008E3F9B" w:rsidP="008E3F9B">
      <w:pPr>
        <w:rPr>
          <w:sz w:val="32"/>
        </w:rPr>
      </w:pPr>
    </w:p>
    <w:p w:rsidR="008E3F9B" w:rsidRDefault="00FF7D1D" w:rsidP="007213B8">
      <w:pPr>
        <w:pStyle w:val="Paragraphedeliste"/>
        <w:numPr>
          <w:ilvl w:val="0"/>
          <w:numId w:val="1"/>
        </w:numPr>
        <w:rPr>
          <w:sz w:val="32"/>
        </w:rPr>
      </w:pPr>
      <w:r w:rsidRPr="004167D7">
        <w:rPr>
          <w:b/>
          <w:sz w:val="32"/>
        </w:rPr>
        <w:t>Résultat des expériences menées</w:t>
      </w:r>
      <w:r w:rsidR="00496876">
        <w:rPr>
          <w:sz w:val="32"/>
        </w:rPr>
        <w:t>…………………</w:t>
      </w:r>
      <w:proofErr w:type="gramStart"/>
      <w:r w:rsidR="00496876">
        <w:rPr>
          <w:sz w:val="32"/>
        </w:rPr>
        <w:t>…….</w:t>
      </w:r>
      <w:proofErr w:type="gramEnd"/>
      <w:r w:rsidR="00496876">
        <w:rPr>
          <w:sz w:val="32"/>
        </w:rPr>
        <w:t>.3</w:t>
      </w:r>
    </w:p>
    <w:p w:rsidR="009746AA" w:rsidRPr="009746AA" w:rsidRDefault="009746AA" w:rsidP="009746AA">
      <w:pPr>
        <w:rPr>
          <w:sz w:val="32"/>
        </w:rPr>
      </w:pPr>
    </w:p>
    <w:p w:rsidR="00FF7D1D" w:rsidRPr="009746AA" w:rsidRDefault="00FF7D1D" w:rsidP="00FF7D1D">
      <w:pPr>
        <w:pStyle w:val="Paragraphedeliste"/>
        <w:numPr>
          <w:ilvl w:val="0"/>
          <w:numId w:val="1"/>
        </w:numPr>
        <w:rPr>
          <w:sz w:val="32"/>
        </w:rPr>
      </w:pPr>
      <w:r w:rsidRPr="004167D7">
        <w:rPr>
          <w:b/>
          <w:sz w:val="32"/>
        </w:rPr>
        <w:t xml:space="preserve">Explication du fonctionnement du circuit et du fonctionnement du </w:t>
      </w:r>
      <w:r w:rsidR="004F4A1D" w:rsidRPr="004167D7">
        <w:rPr>
          <w:b/>
          <w:sz w:val="32"/>
        </w:rPr>
        <w:t>capteur</w:t>
      </w:r>
      <w:r w:rsidR="004F4A1D" w:rsidRPr="009746AA">
        <w:rPr>
          <w:sz w:val="32"/>
        </w:rPr>
        <w:t>…</w:t>
      </w:r>
      <w:r w:rsidR="00496876">
        <w:rPr>
          <w:sz w:val="32"/>
        </w:rPr>
        <w:t>………………………</w:t>
      </w:r>
      <w:proofErr w:type="gramStart"/>
      <w:r w:rsidR="00496876">
        <w:rPr>
          <w:sz w:val="32"/>
        </w:rPr>
        <w:t>…...</w:t>
      </w:r>
      <w:r w:rsidR="00BC6E50">
        <w:rPr>
          <w:sz w:val="32"/>
        </w:rPr>
        <w:t>.</w:t>
      </w:r>
      <w:proofErr w:type="gramEnd"/>
      <w:r w:rsidR="00BC6E50">
        <w:rPr>
          <w:sz w:val="32"/>
        </w:rPr>
        <w:t>5</w:t>
      </w:r>
    </w:p>
    <w:p w:rsidR="008E3F9B" w:rsidRPr="009746AA" w:rsidRDefault="008E3F9B" w:rsidP="008E3F9B">
      <w:pPr>
        <w:rPr>
          <w:sz w:val="32"/>
        </w:rPr>
      </w:pPr>
    </w:p>
    <w:p w:rsidR="00FF7D1D" w:rsidRPr="009746AA" w:rsidRDefault="00FF7D1D" w:rsidP="00FF7D1D">
      <w:pPr>
        <w:pStyle w:val="Paragraphedeliste"/>
        <w:numPr>
          <w:ilvl w:val="0"/>
          <w:numId w:val="1"/>
        </w:numPr>
        <w:rPr>
          <w:sz w:val="32"/>
        </w:rPr>
      </w:pPr>
      <w:r w:rsidRPr="004167D7">
        <w:rPr>
          <w:b/>
          <w:sz w:val="32"/>
        </w:rPr>
        <w:t xml:space="preserve">Présentation </w:t>
      </w:r>
      <w:r w:rsidR="004F4A1D" w:rsidRPr="004167D7">
        <w:rPr>
          <w:b/>
          <w:sz w:val="32"/>
        </w:rPr>
        <w:t>du prototy</w:t>
      </w:r>
      <w:r w:rsidR="00F31C86" w:rsidRPr="004167D7">
        <w:rPr>
          <w:b/>
          <w:sz w:val="32"/>
        </w:rPr>
        <w:t>pe</w:t>
      </w:r>
      <w:r w:rsidR="00496876">
        <w:rPr>
          <w:sz w:val="32"/>
        </w:rPr>
        <w:t>…………………………</w:t>
      </w:r>
      <w:proofErr w:type="gramStart"/>
      <w:r w:rsidR="00496876">
        <w:rPr>
          <w:sz w:val="32"/>
        </w:rPr>
        <w:t>…….</w:t>
      </w:r>
      <w:proofErr w:type="gramEnd"/>
      <w:r w:rsidR="00496876">
        <w:rPr>
          <w:sz w:val="32"/>
        </w:rPr>
        <w:t>.</w:t>
      </w:r>
      <w:r w:rsidR="00BC6E50">
        <w:rPr>
          <w:sz w:val="32"/>
        </w:rPr>
        <w:t>6</w:t>
      </w:r>
    </w:p>
    <w:p w:rsidR="008E3F9B" w:rsidRPr="009746AA" w:rsidRDefault="008E3F9B" w:rsidP="008E3F9B">
      <w:pPr>
        <w:rPr>
          <w:sz w:val="32"/>
        </w:rPr>
      </w:pPr>
    </w:p>
    <w:p w:rsidR="00FF7D1D" w:rsidRPr="009746AA" w:rsidRDefault="00FF7D1D" w:rsidP="00FF7D1D">
      <w:pPr>
        <w:pStyle w:val="Paragraphedeliste"/>
        <w:numPr>
          <w:ilvl w:val="0"/>
          <w:numId w:val="1"/>
        </w:numPr>
        <w:rPr>
          <w:sz w:val="32"/>
        </w:rPr>
      </w:pPr>
      <w:r w:rsidRPr="004167D7">
        <w:rPr>
          <w:b/>
          <w:sz w:val="32"/>
        </w:rPr>
        <w:t>Bilan du projet</w:t>
      </w:r>
      <w:r w:rsidR="004F4A1D" w:rsidRPr="009746AA">
        <w:rPr>
          <w:sz w:val="32"/>
        </w:rPr>
        <w:t>………</w:t>
      </w:r>
      <w:r w:rsidR="00F31C86" w:rsidRPr="009746AA">
        <w:rPr>
          <w:sz w:val="32"/>
        </w:rPr>
        <w:t>…………………………</w:t>
      </w:r>
      <w:r w:rsidR="00496876">
        <w:rPr>
          <w:sz w:val="32"/>
        </w:rPr>
        <w:t>…………</w:t>
      </w:r>
      <w:r w:rsidR="00BC6E50">
        <w:rPr>
          <w:sz w:val="32"/>
        </w:rPr>
        <w:t>7</w:t>
      </w:r>
    </w:p>
    <w:p w:rsidR="003057A2" w:rsidRPr="009746AA" w:rsidRDefault="003057A2" w:rsidP="003057A2">
      <w:pPr>
        <w:pStyle w:val="Paragraphedeliste"/>
        <w:rPr>
          <w:sz w:val="32"/>
        </w:rPr>
      </w:pPr>
    </w:p>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2B7C56" w:rsidRDefault="002B7C56"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Default="003057A2" w:rsidP="003057A2"/>
    <w:p w:rsidR="003057A2" w:rsidRPr="00ED729C" w:rsidRDefault="003057A2" w:rsidP="003057A2">
      <w:pPr>
        <w:rPr>
          <w:b/>
          <w:sz w:val="28"/>
        </w:rPr>
      </w:pPr>
    </w:p>
    <w:p w:rsidR="003057A2" w:rsidRPr="00ED729C" w:rsidRDefault="003057A2" w:rsidP="003057A2">
      <w:pPr>
        <w:pStyle w:val="Paragraphedeliste"/>
        <w:numPr>
          <w:ilvl w:val="0"/>
          <w:numId w:val="2"/>
        </w:numPr>
        <w:rPr>
          <w:b/>
          <w:sz w:val="28"/>
        </w:rPr>
      </w:pPr>
      <w:r w:rsidRPr="00ED729C">
        <w:rPr>
          <w:b/>
          <w:sz w:val="28"/>
        </w:rPr>
        <w:t xml:space="preserve">Contexte du projet </w:t>
      </w:r>
    </w:p>
    <w:p w:rsidR="003057A2" w:rsidRDefault="003057A2" w:rsidP="003057A2"/>
    <w:p w:rsidR="00A55748" w:rsidRDefault="003057A2" w:rsidP="00AF4D82">
      <w:pPr>
        <w:ind w:firstLine="360"/>
      </w:pPr>
      <w:r>
        <w:t>Le projet est de programmer</w:t>
      </w:r>
      <w:r w:rsidR="005D0AE9">
        <w:t xml:space="preserve"> une carte </w:t>
      </w:r>
      <w:proofErr w:type="spellStart"/>
      <w:r w:rsidR="005D0AE9">
        <w:t>Arduino</w:t>
      </w:r>
      <w:proofErr w:type="spellEnd"/>
      <w:r w:rsidR="005D0AE9">
        <w:t xml:space="preserve"> pour</w:t>
      </w:r>
      <w:r>
        <w:t xml:space="preserve"> </w:t>
      </w:r>
      <w:r w:rsidR="005D0AE9">
        <w:t xml:space="preserve">détecter un </w:t>
      </w:r>
      <w:r>
        <w:t>type de contact avec une patate.</w:t>
      </w:r>
      <w:r w:rsidR="00D07A60">
        <w:t xml:space="preserve"> En fonction du contact</w:t>
      </w:r>
      <w:r w:rsidR="000F4301">
        <w:t xml:space="preserve"> un actuateur</w:t>
      </w:r>
      <w:r w:rsidR="00A55748">
        <w:t xml:space="preserve"> est mis en œuvre</w:t>
      </w:r>
      <w:r w:rsidR="00AD59C5">
        <w:t xml:space="preserve"> pour actionner une LED ou tout autre </w:t>
      </w:r>
      <w:r w:rsidR="00966853">
        <w:t>élément.</w:t>
      </w:r>
      <w:r w:rsidR="00AF4D82">
        <w:t xml:space="preserve"> </w:t>
      </w:r>
      <w:r w:rsidR="00A55748">
        <w:t xml:space="preserve">Les différents types de contact à respecter sont : le touché au doigt, le touché à </w:t>
      </w:r>
      <w:r w:rsidR="00422EDF">
        <w:t>deux doigts</w:t>
      </w:r>
      <w:r w:rsidR="00A55748">
        <w:t xml:space="preserve"> et le saisi à pleine main.</w:t>
      </w:r>
    </w:p>
    <w:p w:rsidR="00772456" w:rsidRDefault="00772456" w:rsidP="00AF4D82">
      <w:pPr>
        <w:ind w:firstLine="360"/>
      </w:pPr>
    </w:p>
    <w:p w:rsidR="00772456" w:rsidRDefault="00772456" w:rsidP="00AF4D82">
      <w:pPr>
        <w:ind w:firstLine="360"/>
      </w:pPr>
    </w:p>
    <w:p w:rsidR="00772456" w:rsidRDefault="00772456" w:rsidP="00AF4D82">
      <w:pPr>
        <w:ind w:firstLine="360"/>
      </w:pPr>
    </w:p>
    <w:p w:rsidR="00772456" w:rsidRDefault="00772456" w:rsidP="00AF4D82">
      <w:pPr>
        <w:ind w:firstLine="360"/>
      </w:pPr>
    </w:p>
    <w:p w:rsidR="00772456" w:rsidRDefault="00011AA8" w:rsidP="003E00A3">
      <w:pPr>
        <w:ind w:firstLine="360"/>
        <w:jc w:val="center"/>
      </w:pPr>
      <w:r>
        <w:rPr>
          <w:noProof/>
        </w:rPr>
        <w:drawing>
          <wp:inline distT="0" distB="0" distL="0" distR="0">
            <wp:extent cx="5757545" cy="4318159"/>
            <wp:effectExtent l="0" t="4127" r="0" b="0"/>
            <wp:docPr id="9" name="Image 9" descr="C:\Users\DESWAEME Alexandra\AppData\Local\Microsoft\Windows\INetCacheContent.Word\Image circuit électrique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WAEME Alexandra\AppData\Local\Microsoft\Windows\INetCacheContent.Word\Image circuit électrique fin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5757545" cy="4318159"/>
                    </a:xfrm>
                    <a:prstGeom prst="rect">
                      <a:avLst/>
                    </a:prstGeom>
                    <a:noFill/>
                    <a:ln>
                      <a:noFill/>
                    </a:ln>
                  </pic:spPr>
                </pic:pic>
              </a:graphicData>
            </a:graphic>
          </wp:inline>
        </w:drawing>
      </w:r>
    </w:p>
    <w:p w:rsidR="00772456" w:rsidRDefault="00772456" w:rsidP="003E00A3">
      <w:pPr>
        <w:ind w:firstLine="360"/>
        <w:jc w:val="center"/>
      </w:pPr>
    </w:p>
    <w:p w:rsidR="00772456" w:rsidRDefault="0097026E" w:rsidP="003E00A3">
      <w:pPr>
        <w:ind w:firstLine="360"/>
        <w:jc w:val="center"/>
      </w:pPr>
      <w:r>
        <w:t xml:space="preserve">Photo du circuit électrique du projet </w:t>
      </w:r>
      <w:proofErr w:type="spellStart"/>
      <w:r>
        <w:t>SmartPatate</w:t>
      </w:r>
      <w:proofErr w:type="spellEnd"/>
      <w:r>
        <w:t xml:space="preserve">.  </w:t>
      </w:r>
    </w:p>
    <w:p w:rsidR="00772456" w:rsidRDefault="00772456" w:rsidP="00AF4D82">
      <w:pPr>
        <w:ind w:firstLine="360"/>
      </w:pPr>
    </w:p>
    <w:p w:rsidR="00772456" w:rsidRDefault="00772456" w:rsidP="00AF4D82">
      <w:pPr>
        <w:ind w:firstLine="360"/>
      </w:pPr>
    </w:p>
    <w:p w:rsidR="00772456" w:rsidRDefault="00772456" w:rsidP="00AF4D82">
      <w:pPr>
        <w:ind w:firstLine="360"/>
      </w:pPr>
    </w:p>
    <w:p w:rsidR="00772456" w:rsidRDefault="00772456" w:rsidP="00946481"/>
    <w:p w:rsidR="00772456" w:rsidRDefault="00772456" w:rsidP="00AF4D82">
      <w:pPr>
        <w:ind w:firstLine="360"/>
      </w:pPr>
    </w:p>
    <w:p w:rsidR="00772456" w:rsidRPr="00ED729C" w:rsidRDefault="00772456" w:rsidP="00772456">
      <w:pPr>
        <w:pStyle w:val="Paragraphedeliste"/>
        <w:numPr>
          <w:ilvl w:val="0"/>
          <w:numId w:val="2"/>
        </w:numPr>
        <w:rPr>
          <w:b/>
          <w:sz w:val="28"/>
        </w:rPr>
      </w:pPr>
      <w:r w:rsidRPr="00ED729C">
        <w:rPr>
          <w:b/>
          <w:sz w:val="28"/>
        </w:rPr>
        <w:t>Résultat des expériences menées</w:t>
      </w:r>
    </w:p>
    <w:p w:rsidR="00B05F3B" w:rsidRDefault="00B05F3B" w:rsidP="00B05F3B"/>
    <w:p w:rsidR="00B05F3B" w:rsidRDefault="00B05F3B" w:rsidP="00B05F3B">
      <w:r>
        <w:t>Expérience 1 :</w:t>
      </w:r>
    </w:p>
    <w:p w:rsidR="00B05F3B" w:rsidRDefault="00B05F3B" w:rsidP="00B05F3B"/>
    <w:p w:rsidR="002100C4" w:rsidRDefault="002100C4" w:rsidP="004B5EAE">
      <w:pPr>
        <w:ind w:firstLine="708"/>
      </w:pPr>
      <w:r>
        <w:t xml:space="preserve">Pour cette première expérience, nous avons utilisé le programme PWMF </w:t>
      </w:r>
      <w:proofErr w:type="spellStart"/>
      <w:r>
        <w:t>req</w:t>
      </w:r>
      <w:proofErr w:type="spellEnd"/>
      <w:r>
        <w:t xml:space="preserve"> 4 donné dans les ressources. En touchant l’électrode, le signal change sur la visualisation de </w:t>
      </w:r>
      <w:proofErr w:type="spellStart"/>
      <w:r>
        <w:t>GraphIscillo</w:t>
      </w:r>
      <w:proofErr w:type="spellEnd"/>
      <w:r>
        <w:t>. Cela ne fonctionne pas pour toutes les fréquences car la peau de l’homme oppose une certaine résistance.</w:t>
      </w:r>
    </w:p>
    <w:p w:rsidR="00237E59" w:rsidRDefault="00237E59" w:rsidP="00B05F3B"/>
    <w:tbl>
      <w:tblPr>
        <w:tblW w:w="8834" w:type="dxa"/>
        <w:tblCellMar>
          <w:left w:w="0" w:type="dxa"/>
          <w:right w:w="0" w:type="dxa"/>
        </w:tblCellMar>
        <w:tblLook w:val="0600" w:firstRow="0" w:lastRow="0" w:firstColumn="0" w:lastColumn="0" w:noHBand="1" w:noVBand="1"/>
      </w:tblPr>
      <w:tblGrid>
        <w:gridCol w:w="1077"/>
        <w:gridCol w:w="667"/>
        <w:gridCol w:w="596"/>
        <w:gridCol w:w="763"/>
        <w:gridCol w:w="763"/>
        <w:gridCol w:w="828"/>
        <w:gridCol w:w="828"/>
        <w:gridCol w:w="828"/>
        <w:gridCol w:w="828"/>
        <w:gridCol w:w="828"/>
        <w:gridCol w:w="828"/>
      </w:tblGrid>
      <w:tr w:rsidR="002100C4" w:rsidRPr="002100C4" w:rsidTr="00C624C5">
        <w:trPr>
          <w:trHeight w:val="279"/>
        </w:trPr>
        <w:tc>
          <w:tcPr>
            <w:tcW w:w="1134"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Fréquence</w:t>
            </w:r>
          </w:p>
        </w:tc>
        <w:tc>
          <w:tcPr>
            <w:tcW w:w="685"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500Hz</w:t>
            </w:r>
          </w:p>
        </w:tc>
        <w:tc>
          <w:tcPr>
            <w:tcW w:w="581"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1KHz</w:t>
            </w:r>
          </w:p>
        </w:tc>
        <w:tc>
          <w:tcPr>
            <w:tcW w:w="721"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10KHZ</w:t>
            </w:r>
          </w:p>
        </w:tc>
        <w:tc>
          <w:tcPr>
            <w:tcW w:w="721"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50KHZ</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100KHz</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200KHz</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300KHz</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400KHz</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500KHz</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600KHz</w:t>
            </w:r>
          </w:p>
        </w:tc>
      </w:tr>
      <w:tr w:rsidR="002100C4" w:rsidRPr="002100C4" w:rsidTr="00C624C5">
        <w:trPr>
          <w:trHeight w:val="279"/>
        </w:trPr>
        <w:tc>
          <w:tcPr>
            <w:tcW w:w="1134"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Tension crête à crête pas touché</w:t>
            </w:r>
          </w:p>
        </w:tc>
        <w:tc>
          <w:tcPr>
            <w:tcW w:w="685"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581"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721"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721"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3,875</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2</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0,8</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0,8</w:t>
            </w:r>
          </w:p>
        </w:tc>
      </w:tr>
      <w:tr w:rsidR="002100C4" w:rsidRPr="002100C4" w:rsidTr="00C624C5">
        <w:trPr>
          <w:trHeight w:val="279"/>
        </w:trPr>
        <w:tc>
          <w:tcPr>
            <w:tcW w:w="1134"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Tension crête à crête touché</w:t>
            </w:r>
          </w:p>
        </w:tc>
        <w:tc>
          <w:tcPr>
            <w:tcW w:w="685"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581"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721"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721"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5</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1</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1</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0,4</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0,2</w:t>
            </w:r>
          </w:p>
        </w:tc>
        <w:tc>
          <w:tcPr>
            <w:tcW w:w="832" w:type="dxa"/>
            <w:tcBorders>
              <w:top w:val="single" w:sz="8" w:space="0" w:color="FFFFFF"/>
              <w:left w:val="single" w:sz="8" w:space="0" w:color="FFFFFF"/>
              <w:bottom w:val="single" w:sz="8" w:space="0" w:color="FFFFFF"/>
              <w:right w:val="single" w:sz="8" w:space="0" w:color="FFFFFF"/>
            </w:tcBorders>
            <w:shd w:val="clear" w:color="auto" w:fill="E8F1FB"/>
            <w:tcMar>
              <w:top w:w="6" w:type="dxa"/>
              <w:left w:w="6" w:type="dxa"/>
              <w:bottom w:w="0" w:type="dxa"/>
              <w:right w:w="6" w:type="dxa"/>
            </w:tcMar>
            <w:vAlign w:val="center"/>
            <w:hideMark/>
          </w:tcPr>
          <w:p w:rsidR="002100C4" w:rsidRPr="002100C4" w:rsidRDefault="002100C4" w:rsidP="002100C4">
            <w:r w:rsidRPr="002100C4">
              <w:t>0,2</w:t>
            </w:r>
          </w:p>
        </w:tc>
      </w:tr>
    </w:tbl>
    <w:p w:rsidR="002100C4" w:rsidRDefault="002100C4" w:rsidP="00B05F3B"/>
    <w:p w:rsidR="002100C4" w:rsidRDefault="00632821" w:rsidP="00B05F3B">
      <w:r>
        <w:t xml:space="preserve">Avec le tableau ci-dessus, nous avons ressorti ça courbe avec le logiciel </w:t>
      </w:r>
      <w:proofErr w:type="spellStart"/>
      <w:r>
        <w:t>Scilab</w:t>
      </w:r>
      <w:proofErr w:type="spellEnd"/>
      <w:r>
        <w:t>.</w:t>
      </w:r>
    </w:p>
    <w:p w:rsidR="00632821" w:rsidRDefault="00632821" w:rsidP="00B05F3B"/>
    <w:p w:rsidR="006F6AE4" w:rsidRDefault="006F6AE4" w:rsidP="00B05F3B">
      <w:r>
        <w:t>Voici le programme qui permet de créer les deux courbes sur ce logiciel :</w:t>
      </w:r>
    </w:p>
    <w:p w:rsidR="006F6AE4" w:rsidRDefault="006F6AE4" w:rsidP="00B05F3B">
      <w:r w:rsidRPr="006F6AE4">
        <w:rPr>
          <w:noProof/>
        </w:rPr>
        <w:drawing>
          <wp:inline distT="0" distB="0" distL="0" distR="0" wp14:anchorId="62D13B66" wp14:editId="63BF4319">
            <wp:extent cx="4628775" cy="3593465"/>
            <wp:effectExtent l="0" t="0" r="635" b="698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4"/>
                    <a:stretch>
                      <a:fillRect/>
                    </a:stretch>
                  </pic:blipFill>
                  <pic:spPr>
                    <a:xfrm>
                      <a:off x="0" y="0"/>
                      <a:ext cx="4631207" cy="3595353"/>
                    </a:xfrm>
                    <a:prstGeom prst="rect">
                      <a:avLst/>
                    </a:prstGeom>
                  </pic:spPr>
                </pic:pic>
              </a:graphicData>
            </a:graphic>
          </wp:inline>
        </w:drawing>
      </w:r>
    </w:p>
    <w:p w:rsidR="006F6AE4" w:rsidRDefault="006F6AE4" w:rsidP="00B05F3B"/>
    <w:p w:rsidR="006F6AE4" w:rsidRDefault="006F6AE4" w:rsidP="00B05F3B"/>
    <w:p w:rsidR="006F6AE4" w:rsidRDefault="006F6AE4" w:rsidP="00B05F3B"/>
    <w:p w:rsidR="006F6AE4" w:rsidRDefault="006F6AE4" w:rsidP="00B05F3B"/>
    <w:p w:rsidR="006F6AE4" w:rsidRDefault="006F6AE4" w:rsidP="00B05F3B"/>
    <w:p w:rsidR="0095580A" w:rsidRDefault="0095580A" w:rsidP="00B05F3B"/>
    <w:p w:rsidR="0095580A" w:rsidRDefault="0095580A" w:rsidP="00B05F3B"/>
    <w:p w:rsidR="00946481" w:rsidRDefault="00946481" w:rsidP="00B05F3B"/>
    <w:p w:rsidR="006F6AE4" w:rsidRDefault="006F6AE4" w:rsidP="00B05F3B">
      <w:r>
        <w:t>Résultat en graphique :</w:t>
      </w:r>
    </w:p>
    <w:p w:rsidR="006F6AE4" w:rsidRDefault="006F6AE4" w:rsidP="00B05F3B">
      <w:r w:rsidRPr="006F6AE4">
        <w:rPr>
          <w:noProof/>
        </w:rPr>
        <w:drawing>
          <wp:inline distT="0" distB="0" distL="0" distR="0" wp14:anchorId="520815E5" wp14:editId="05668C5A">
            <wp:extent cx="4860602" cy="3788410"/>
            <wp:effectExtent l="0" t="0" r="0" b="254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5"/>
                    <a:stretch>
                      <a:fillRect/>
                    </a:stretch>
                  </pic:blipFill>
                  <pic:spPr>
                    <a:xfrm>
                      <a:off x="0" y="0"/>
                      <a:ext cx="4867860" cy="3794067"/>
                    </a:xfrm>
                    <a:prstGeom prst="rect">
                      <a:avLst/>
                    </a:prstGeom>
                  </pic:spPr>
                </pic:pic>
              </a:graphicData>
            </a:graphic>
          </wp:inline>
        </w:drawing>
      </w:r>
    </w:p>
    <w:p w:rsidR="001326E5" w:rsidRPr="006F6AE4" w:rsidRDefault="00A40C40" w:rsidP="006F6AE4">
      <w:pPr>
        <w:numPr>
          <w:ilvl w:val="0"/>
          <w:numId w:val="3"/>
        </w:numPr>
        <w:rPr>
          <w:color w:val="FF0000"/>
        </w:rPr>
      </w:pPr>
      <w:r w:rsidRPr="006F6AE4">
        <w:rPr>
          <w:color w:val="FF0000"/>
        </w:rPr>
        <w:t>Courbe = tension crête à crête sans toucher</w:t>
      </w:r>
    </w:p>
    <w:p w:rsidR="001326E5" w:rsidRPr="006F6AE4" w:rsidRDefault="00A40C40" w:rsidP="006F6AE4">
      <w:pPr>
        <w:numPr>
          <w:ilvl w:val="0"/>
          <w:numId w:val="3"/>
        </w:numPr>
        <w:rPr>
          <w:color w:val="0070C0"/>
        </w:rPr>
      </w:pPr>
      <w:r w:rsidRPr="006F6AE4">
        <w:rPr>
          <w:color w:val="0070C0"/>
        </w:rPr>
        <w:t>Courbe = tension crête à crête avec toucher</w:t>
      </w:r>
    </w:p>
    <w:p w:rsidR="006F6AE4" w:rsidRPr="006F6AE4" w:rsidRDefault="006F6AE4" w:rsidP="00B05F3B">
      <w:pPr>
        <w:rPr>
          <w:color w:val="0070C0"/>
        </w:rPr>
      </w:pPr>
    </w:p>
    <w:p w:rsidR="006F6AE4" w:rsidRDefault="00C57695" w:rsidP="004B5EAE">
      <w:pPr>
        <w:ind w:firstLine="360"/>
      </w:pPr>
      <w:r>
        <w:t>Nous pouvons remarquer</w:t>
      </w:r>
      <w:r w:rsidR="00FD4366">
        <w:t xml:space="preserve"> sur </w:t>
      </w:r>
      <w:r w:rsidR="00521EBC">
        <w:t>la courbe bleue</w:t>
      </w:r>
      <w:r>
        <w:t xml:space="preserve"> que quand nous touchons l’électrode, la tension diminue fortement car le corps oppose une certaine résistance.</w:t>
      </w:r>
    </w:p>
    <w:p w:rsidR="00C57695" w:rsidRDefault="00C57695" w:rsidP="00B05F3B"/>
    <w:p w:rsidR="00B05F3B" w:rsidRDefault="00B05F3B" w:rsidP="00B05F3B">
      <w:r>
        <w:t>Expérience 2 :</w:t>
      </w:r>
    </w:p>
    <w:p w:rsidR="00B05F3B" w:rsidRDefault="00B05F3B" w:rsidP="00B05F3B"/>
    <w:p w:rsidR="00B05F3B" w:rsidRDefault="00B05F3B" w:rsidP="004B5EAE">
      <w:pPr>
        <w:ind w:firstLine="708"/>
      </w:pPr>
      <w:r>
        <w:t>Pour cause de non fonctionnement du programme « </w:t>
      </w:r>
      <w:proofErr w:type="spellStart"/>
      <w:r>
        <w:t>Processing_graph</w:t>
      </w:r>
      <w:proofErr w:type="spellEnd"/>
      <w:r>
        <w:t> » donné dans les ressources, nous avon</w:t>
      </w:r>
      <w:r w:rsidR="00572AC0">
        <w:t xml:space="preserve">s </w:t>
      </w:r>
      <w:r w:rsidR="00114789">
        <w:t xml:space="preserve">utilisé le </w:t>
      </w:r>
      <w:r w:rsidR="00572AC0">
        <w:t>programme</w:t>
      </w:r>
      <w:r w:rsidR="00114789">
        <w:t xml:space="preserve"> </w:t>
      </w:r>
      <w:proofErr w:type="spellStart"/>
      <w:r w:rsidR="00114789">
        <w:t>arduino</w:t>
      </w:r>
      <w:proofErr w:type="spellEnd"/>
      <w:proofErr w:type="gramStart"/>
      <w:r w:rsidR="00572AC0">
        <w:t xml:space="preserve"> </w:t>
      </w:r>
      <w:r w:rsidR="003D63BC">
        <w:t>«</w:t>
      </w:r>
      <w:proofErr w:type="spellStart"/>
      <w:r w:rsidR="003D63BC">
        <w:t>arduino</w:t>
      </w:r>
      <w:proofErr w:type="gramEnd"/>
      <w:r w:rsidR="003D63BC">
        <w:t>_sen</w:t>
      </w:r>
      <w:r w:rsidR="00A71481">
        <w:t>sing</w:t>
      </w:r>
      <w:proofErr w:type="spellEnd"/>
      <w:r w:rsidR="00A71481">
        <w:t xml:space="preserve"> » </w:t>
      </w:r>
      <w:r w:rsidR="00572AC0">
        <w:t xml:space="preserve">et modifié le circuit électrique pour </w:t>
      </w:r>
      <w:r w:rsidR="001B5268">
        <w:t>aboutir à l’expérience numéro 2.</w:t>
      </w:r>
    </w:p>
    <w:p w:rsidR="008C563E" w:rsidRDefault="008C563E" w:rsidP="00B05F3B">
      <w:r>
        <w:t xml:space="preserve">Pour le circuit, nous avons seulement changé la diode par une </w:t>
      </w:r>
      <w:proofErr w:type="spellStart"/>
      <w:r>
        <w:t>led</w:t>
      </w:r>
      <w:proofErr w:type="spellEnd"/>
      <w:r>
        <w:t>.</w:t>
      </w:r>
      <w:r w:rsidR="00A71481">
        <w:t xml:space="preserve"> </w:t>
      </w:r>
      <w:r w:rsidR="00A30B58">
        <w:t xml:space="preserve">Et grâce à cette modification, nous pouvons voir en touchant la patate si le courant circule ou non. Si le courant circule bien en touchant, la </w:t>
      </w:r>
      <w:proofErr w:type="spellStart"/>
      <w:r w:rsidR="00A30B58">
        <w:t>led</w:t>
      </w:r>
      <w:proofErr w:type="spellEnd"/>
      <w:r w:rsidR="00A30B58">
        <w:t xml:space="preserve"> s’allume ou à l’inverse en ne touchant pas</w:t>
      </w:r>
      <w:r w:rsidR="00A7426F">
        <w:t xml:space="preserve">, la </w:t>
      </w:r>
      <w:proofErr w:type="spellStart"/>
      <w:r w:rsidR="00A7426F">
        <w:t>led</w:t>
      </w:r>
      <w:proofErr w:type="spellEnd"/>
      <w:r w:rsidR="00A7426F">
        <w:t xml:space="preserve"> ne s’allume pas.</w:t>
      </w:r>
    </w:p>
    <w:p w:rsidR="0095580A" w:rsidRDefault="0095580A" w:rsidP="00B05F3B"/>
    <w:p w:rsidR="0095580A" w:rsidRDefault="0095580A" w:rsidP="00B05F3B"/>
    <w:p w:rsidR="00C57695" w:rsidRDefault="00C57695" w:rsidP="00B05F3B"/>
    <w:p w:rsidR="00C57695" w:rsidRDefault="00C57695" w:rsidP="00B05F3B"/>
    <w:p w:rsidR="00C57695" w:rsidRDefault="00C57695" w:rsidP="00B05F3B"/>
    <w:p w:rsidR="00C57695" w:rsidRDefault="00C57695" w:rsidP="00B05F3B"/>
    <w:p w:rsidR="00C57695" w:rsidRDefault="00C57695" w:rsidP="00B05F3B"/>
    <w:p w:rsidR="00C57695" w:rsidRDefault="00C57695" w:rsidP="00B05F3B"/>
    <w:p w:rsidR="00C57695" w:rsidRDefault="00C57695" w:rsidP="00B05F3B"/>
    <w:p w:rsidR="00C57695" w:rsidRDefault="00C57695" w:rsidP="00B05F3B"/>
    <w:p w:rsidR="00C57695" w:rsidRDefault="00C57695" w:rsidP="00B05F3B"/>
    <w:p w:rsidR="00C57695" w:rsidRDefault="00C57695" w:rsidP="00B05F3B"/>
    <w:p w:rsidR="00C57695" w:rsidRDefault="00C57695" w:rsidP="00B05F3B"/>
    <w:p w:rsidR="00C57695" w:rsidRDefault="00C57695" w:rsidP="00B05F3B"/>
    <w:p w:rsidR="0095580A" w:rsidRPr="00ED729C" w:rsidRDefault="0095580A" w:rsidP="0095580A">
      <w:pPr>
        <w:pStyle w:val="Paragraphedeliste"/>
        <w:numPr>
          <w:ilvl w:val="0"/>
          <w:numId w:val="2"/>
        </w:numPr>
        <w:rPr>
          <w:b/>
          <w:sz w:val="28"/>
        </w:rPr>
      </w:pPr>
      <w:r w:rsidRPr="00ED729C">
        <w:rPr>
          <w:b/>
          <w:sz w:val="28"/>
        </w:rPr>
        <w:t>Explication du fonctionnement du circuit et du fonctionnement du capteur</w:t>
      </w:r>
    </w:p>
    <w:p w:rsidR="00AF7CF6" w:rsidRPr="00ED729C" w:rsidRDefault="00AF7CF6" w:rsidP="00AF7CF6">
      <w:pPr>
        <w:rPr>
          <w:b/>
          <w:sz w:val="28"/>
        </w:rPr>
      </w:pPr>
    </w:p>
    <w:p w:rsidR="00AF7CF6" w:rsidRDefault="00AF7CF6" w:rsidP="00AF7CF6"/>
    <w:p w:rsidR="00097032" w:rsidRDefault="00097032" w:rsidP="00AF7CF6"/>
    <w:p w:rsidR="00097032" w:rsidRDefault="00836CF8" w:rsidP="004B5EAE">
      <w:pPr>
        <w:ind w:firstLine="360"/>
      </w:pPr>
      <w:r>
        <w:t xml:space="preserve">Le circuit </w:t>
      </w:r>
      <w:r w:rsidR="00097032">
        <w:t xml:space="preserve">contient une carte </w:t>
      </w:r>
      <w:proofErr w:type="spellStart"/>
      <w:r w:rsidR="00097032">
        <w:t>Arduino</w:t>
      </w:r>
      <w:proofErr w:type="spellEnd"/>
      <w:r w:rsidR="00097032">
        <w:t xml:space="preserve">, trois </w:t>
      </w:r>
      <w:proofErr w:type="spellStart"/>
      <w:r w:rsidR="00097032">
        <w:t>led</w:t>
      </w:r>
      <w:proofErr w:type="spellEnd"/>
      <w:r w:rsidR="00097032">
        <w:t xml:space="preserve"> avec ces trois résistances de 220 Ohms, </w:t>
      </w:r>
      <w:r w:rsidR="00945E81">
        <w:t>une autre résistance de 1MOhm et de 3,3</w:t>
      </w:r>
      <w:r w:rsidR="001015C6">
        <w:t>KOhm, d’une</w:t>
      </w:r>
      <w:r w:rsidR="00945E81">
        <w:t xml:space="preserve"> bobine</w:t>
      </w:r>
      <w:r w:rsidR="001015C6">
        <w:t xml:space="preserve"> et d’une patate</w:t>
      </w:r>
      <w:r w:rsidR="00945E81">
        <w:t>.</w:t>
      </w:r>
      <w:r w:rsidR="001015C6">
        <w:t xml:space="preserve"> Le but de ce circuit est de pouvoir détecter différents types de contacts avec la patate (toucher à un doigt, à deux doigts et saisi à pleine main).</w:t>
      </w:r>
    </w:p>
    <w:p w:rsidR="0073002B" w:rsidRDefault="0073002B" w:rsidP="00AF7CF6">
      <w:r>
        <w:t xml:space="preserve">Une fois le programme compilé dans la carte </w:t>
      </w:r>
      <w:proofErr w:type="spellStart"/>
      <w:r>
        <w:t>arduino</w:t>
      </w:r>
      <w:proofErr w:type="spellEnd"/>
      <w:r>
        <w:t xml:space="preserve"> (voir programme dans GitHub), </w:t>
      </w:r>
      <w:r w:rsidR="001A7474">
        <w:t>la</w:t>
      </w:r>
      <w:r>
        <w:t xml:space="preserve"> sortie digital 9 délivra du courant (5V) dans le circuit. Dans un premier temps, il passera dans une résistance de 3,3 KOhm qui atténuera la tension et qui ensuite sera lissé par la bobine (la bobine sert dans le circuit </w:t>
      </w:r>
      <w:r w:rsidR="001A7474">
        <w:t>de filtre</w:t>
      </w:r>
      <w:r>
        <w:t xml:space="preserve">, </w:t>
      </w:r>
      <w:r w:rsidR="003969DC">
        <w:t>ce n’est pas l’effet de stockage de grande énergie qui est important mais plutôt la capacité à lisser le courant en stockant et restituant un peu</w:t>
      </w:r>
      <w:r w:rsidR="001A7474">
        <w:t>)</w:t>
      </w:r>
      <w:r>
        <w:t>.</w:t>
      </w:r>
      <w:r w:rsidR="005213CC">
        <w:t xml:space="preserve"> Nous allons effectuer une analyse de tension avec la sortie analogique (A0), cette tension variera en fonction du toucher ou non sur la patate. Si nous effectuons un touché sur la patate, le programme détectera une baisse de tension et donc allumera le nombre </w:t>
      </w:r>
      <w:r w:rsidR="00A95C4D">
        <w:t xml:space="preserve">de </w:t>
      </w:r>
      <w:proofErr w:type="spellStart"/>
      <w:r w:rsidR="00A95C4D">
        <w:t>led</w:t>
      </w:r>
      <w:proofErr w:type="spellEnd"/>
      <w:r w:rsidR="00A95C4D">
        <w:t xml:space="preserve"> en conséquence.</w:t>
      </w:r>
    </w:p>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Default="00836CF8" w:rsidP="00AF7CF6"/>
    <w:p w:rsidR="00836CF8" w:rsidRPr="00955A52" w:rsidRDefault="00836CF8" w:rsidP="00AF7CF6">
      <w:pPr>
        <w:rPr>
          <w:b/>
          <w:sz w:val="28"/>
        </w:rPr>
      </w:pPr>
    </w:p>
    <w:p w:rsidR="006B5469" w:rsidRPr="00955A52" w:rsidRDefault="006B5469" w:rsidP="00AF7CF6">
      <w:pPr>
        <w:rPr>
          <w:b/>
          <w:sz w:val="28"/>
        </w:rPr>
      </w:pPr>
    </w:p>
    <w:p w:rsidR="006B5469" w:rsidRPr="00955A52" w:rsidRDefault="00836CF8" w:rsidP="00FF7762">
      <w:pPr>
        <w:pStyle w:val="Paragraphedeliste"/>
        <w:numPr>
          <w:ilvl w:val="0"/>
          <w:numId w:val="2"/>
        </w:numPr>
        <w:rPr>
          <w:b/>
          <w:sz w:val="28"/>
        </w:rPr>
      </w:pPr>
      <w:r w:rsidRPr="00955A52">
        <w:rPr>
          <w:b/>
          <w:sz w:val="28"/>
        </w:rPr>
        <w:t>Présentation du prototype</w:t>
      </w:r>
    </w:p>
    <w:p w:rsidR="00836CF8" w:rsidRPr="00955A52" w:rsidRDefault="00836CF8" w:rsidP="00836CF8">
      <w:pPr>
        <w:rPr>
          <w:b/>
          <w:sz w:val="28"/>
        </w:rPr>
      </w:pPr>
    </w:p>
    <w:p w:rsidR="00594AAE" w:rsidRDefault="00594AAE" w:rsidP="00836CF8">
      <w:pPr>
        <w:rPr>
          <w:noProof/>
        </w:rPr>
      </w:pPr>
    </w:p>
    <w:p w:rsidR="00946481" w:rsidRDefault="00946481" w:rsidP="00836CF8">
      <w:pPr>
        <w:rPr>
          <w:noProof/>
        </w:rPr>
      </w:pPr>
      <w:r>
        <w:rPr>
          <w:noProof/>
        </w:rPr>
        <w:t>Voici le schéma de notre circuit réalisé sur Fritzing.</w:t>
      </w:r>
    </w:p>
    <w:p w:rsidR="00836CF8" w:rsidRDefault="001610EE" w:rsidP="003E00A3">
      <w:pPr>
        <w:jc w:val="center"/>
      </w:pPr>
      <w:r>
        <w:rPr>
          <w:noProof/>
        </w:rPr>
        <w:drawing>
          <wp:anchor distT="0" distB="0" distL="114300" distR="114300" simplePos="0" relativeHeight="251674624" behindDoc="0" locked="0" layoutInCell="1" allowOverlap="1">
            <wp:simplePos x="0" y="0"/>
            <wp:positionH relativeFrom="column">
              <wp:posOffset>1134745</wp:posOffset>
            </wp:positionH>
            <wp:positionV relativeFrom="paragraph">
              <wp:posOffset>3344545</wp:posOffset>
            </wp:positionV>
            <wp:extent cx="1546823" cy="1051839"/>
            <wp:effectExtent l="0" t="0" r="0" b="0"/>
            <wp:wrapNone/>
            <wp:docPr id="2" name="Image 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6823" cy="1051839"/>
                    </a:xfrm>
                    <a:prstGeom prst="rect">
                      <a:avLst/>
                    </a:prstGeom>
                    <a:noFill/>
                    <a:ln>
                      <a:noFill/>
                    </a:ln>
                  </pic:spPr>
                </pic:pic>
              </a:graphicData>
            </a:graphic>
            <wp14:sizeRelH relativeFrom="page">
              <wp14:pctWidth>0</wp14:pctWidth>
            </wp14:sizeRelH>
            <wp14:sizeRelV relativeFrom="page">
              <wp14:pctHeight>0</wp14:pctHeight>
            </wp14:sizeRelV>
          </wp:anchor>
        </w:drawing>
      </w:r>
      <w:r w:rsidR="00836CF8">
        <w:rPr>
          <w:noProof/>
        </w:rPr>
        <w:drawing>
          <wp:inline distT="0" distB="0" distL="0" distR="0" wp14:anchorId="497DC39C" wp14:editId="78C624B0">
            <wp:extent cx="3787518" cy="37211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510" cy="3723057"/>
                    </a:xfrm>
                    <a:prstGeom prst="rect">
                      <a:avLst/>
                    </a:prstGeom>
                  </pic:spPr>
                </pic:pic>
              </a:graphicData>
            </a:graphic>
          </wp:inline>
        </w:drawing>
      </w:r>
    </w:p>
    <w:p w:rsidR="00594AAE" w:rsidRDefault="00594AAE" w:rsidP="00836CF8">
      <w:bookmarkStart w:id="0" w:name="_GoBack"/>
      <w:bookmarkEnd w:id="0"/>
    </w:p>
    <w:p w:rsidR="00594AAE" w:rsidRDefault="00594AAE" w:rsidP="00836CF8"/>
    <w:p w:rsidR="00594AAE" w:rsidRDefault="00594AAE" w:rsidP="00836CF8"/>
    <w:p w:rsidR="00594AAE" w:rsidRDefault="00594AAE" w:rsidP="00836CF8"/>
    <w:p w:rsidR="00594AAE" w:rsidRDefault="00594AAE" w:rsidP="00836CF8"/>
    <w:p w:rsidR="00594AAE" w:rsidRDefault="009918DE" w:rsidP="00836CF8">
      <w:r>
        <w:t>(Pour voir la photo du circuit électrique</w:t>
      </w:r>
      <w:r w:rsidR="002406F7">
        <w:t xml:space="preserve">, </w:t>
      </w:r>
      <w:proofErr w:type="spellStart"/>
      <w:r>
        <w:t>r</w:t>
      </w:r>
      <w:r w:rsidR="002406F7">
        <w:t>eturner</w:t>
      </w:r>
      <w:proofErr w:type="spellEnd"/>
      <w:r>
        <w:t xml:space="preserve"> à la page 2)</w:t>
      </w:r>
    </w:p>
    <w:p w:rsidR="00594AAE" w:rsidRDefault="00594AAE" w:rsidP="00836CF8"/>
    <w:p w:rsidR="00594AAE" w:rsidRDefault="00594AAE" w:rsidP="00836CF8"/>
    <w:p w:rsidR="00594AAE" w:rsidRDefault="00594AAE" w:rsidP="00836CF8"/>
    <w:p w:rsidR="00594AAE" w:rsidRDefault="00594AAE" w:rsidP="00836CF8"/>
    <w:p w:rsidR="00594AAE" w:rsidRDefault="00594AAE" w:rsidP="00836CF8"/>
    <w:p w:rsidR="00946481" w:rsidRDefault="00946481" w:rsidP="00836CF8"/>
    <w:p w:rsidR="00594AAE" w:rsidRDefault="00594AAE" w:rsidP="00836CF8"/>
    <w:p w:rsidR="003E00A3" w:rsidRDefault="003E00A3" w:rsidP="00836CF8"/>
    <w:p w:rsidR="003E00A3" w:rsidRDefault="003E00A3" w:rsidP="00836CF8"/>
    <w:p w:rsidR="003E00A3" w:rsidRDefault="003E00A3" w:rsidP="00836CF8"/>
    <w:p w:rsidR="003E00A3" w:rsidRDefault="003E00A3" w:rsidP="00836CF8"/>
    <w:p w:rsidR="003E00A3" w:rsidRDefault="003E00A3" w:rsidP="00836CF8"/>
    <w:p w:rsidR="003E00A3" w:rsidRDefault="003E00A3" w:rsidP="00836CF8"/>
    <w:p w:rsidR="003E00A3" w:rsidRDefault="003E00A3" w:rsidP="00836CF8"/>
    <w:p w:rsidR="003E00A3" w:rsidRDefault="003E00A3" w:rsidP="00836CF8"/>
    <w:p w:rsidR="003E00A3" w:rsidRDefault="003E00A3" w:rsidP="00836CF8"/>
    <w:p w:rsidR="003E00A3" w:rsidRDefault="003E00A3" w:rsidP="00836CF8"/>
    <w:p w:rsidR="00594AAE" w:rsidRPr="00955A52" w:rsidRDefault="00594AAE" w:rsidP="00836CF8">
      <w:pPr>
        <w:rPr>
          <w:b/>
          <w:sz w:val="28"/>
        </w:rPr>
      </w:pPr>
    </w:p>
    <w:p w:rsidR="00594AAE" w:rsidRPr="00955A52" w:rsidRDefault="00594AAE" w:rsidP="00594AAE">
      <w:pPr>
        <w:pStyle w:val="Paragraphedeliste"/>
        <w:numPr>
          <w:ilvl w:val="0"/>
          <w:numId w:val="2"/>
        </w:numPr>
        <w:rPr>
          <w:b/>
          <w:sz w:val="28"/>
        </w:rPr>
      </w:pPr>
      <w:r w:rsidRPr="00955A52">
        <w:rPr>
          <w:b/>
          <w:sz w:val="28"/>
        </w:rPr>
        <w:t>Bilan du projet</w:t>
      </w:r>
    </w:p>
    <w:p w:rsidR="00594AAE" w:rsidRDefault="00594AAE" w:rsidP="00594AAE"/>
    <w:p w:rsidR="00594AAE" w:rsidRDefault="00594AAE" w:rsidP="00594AAE"/>
    <w:p w:rsidR="00594AAE" w:rsidRDefault="00594AAE" w:rsidP="00727170">
      <w:pPr>
        <w:ind w:firstLine="360"/>
      </w:pPr>
      <w:r>
        <w:t xml:space="preserve">Nous avons trouvé ce projet </w:t>
      </w:r>
      <w:r w:rsidR="00AB78A4">
        <w:t>intéressant. Nous</w:t>
      </w:r>
      <w:r w:rsidR="00D975D5">
        <w:t xml:space="preserve"> avons appris à travailler en groupe comme dans une entreprise</w:t>
      </w:r>
      <w:r w:rsidR="00AB582C">
        <w:t>.</w:t>
      </w:r>
      <w:r w:rsidR="004321E4">
        <w:t xml:space="preserve"> Mais nous avons eu un manque </w:t>
      </w:r>
      <w:r w:rsidR="007469EB">
        <w:t xml:space="preserve">à cause des problèmes rencontrés sur </w:t>
      </w:r>
      <w:r w:rsidR="00C62273">
        <w:t>les programmes donnés dans les</w:t>
      </w:r>
      <w:r w:rsidR="007469EB">
        <w:t xml:space="preserve"> ressource</w:t>
      </w:r>
      <w:r w:rsidR="00C62273">
        <w:t>s</w:t>
      </w:r>
      <w:r w:rsidR="00AB582C">
        <w:t>, mais d’un côté cela nous permet de nous adapter et trouver d’autres solutions pour aboutir le projet dans le temps imparti</w:t>
      </w:r>
      <w:r w:rsidR="007469EB">
        <w:t>.</w:t>
      </w:r>
    </w:p>
    <w:sectPr w:rsidR="00594AAE" w:rsidSect="00521EBC">
      <w:headerReference w:type="default" r:id="rId18"/>
      <w:footerReference w:type="default" r:id="rId19"/>
      <w:headerReference w:type="first" r:id="rId20"/>
      <w:pgSz w:w="11901" w:h="16817"/>
      <w:pgMar w:top="1417" w:right="1417" w:bottom="1417" w:left="1417" w:header="227" w:footer="284"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67F" w:rsidRDefault="0050367F" w:rsidP="006651C9">
      <w:r>
        <w:separator/>
      </w:r>
    </w:p>
  </w:endnote>
  <w:endnote w:type="continuationSeparator" w:id="0">
    <w:p w:rsidR="0050367F" w:rsidRDefault="0050367F"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PMincho">
    <w:altName w:val="Yu Gothic"/>
    <w:panose1 w:val="00000000000000000000"/>
    <w:charset w:val="80"/>
    <w:family w:val="roman"/>
    <w:notTrueType/>
    <w:pitch w:val="default"/>
  </w:font>
  <w:font w:name="Lucida Grande">
    <w:charset w:val="00"/>
    <w:family w:val="auto"/>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111318"/>
      <w:docPartObj>
        <w:docPartGallery w:val="Page Numbers (Bottom of Page)"/>
        <w:docPartUnique/>
      </w:docPartObj>
    </w:sdtPr>
    <w:sdtEndPr/>
    <w:sdtContent>
      <w:p w:rsidR="00387988" w:rsidRDefault="00387988">
        <w:pPr>
          <w:pStyle w:val="Pieddepage"/>
          <w:jc w:val="center"/>
        </w:pPr>
        <w:r>
          <w:fldChar w:fldCharType="begin"/>
        </w:r>
        <w:r>
          <w:instrText>PAGE   \* MERGEFORMAT</w:instrText>
        </w:r>
        <w:r>
          <w:fldChar w:fldCharType="separate"/>
        </w:r>
        <w:r w:rsidR="001610EE">
          <w:rPr>
            <w:noProof/>
          </w:rPr>
          <w:t>7</w:t>
        </w:r>
        <w:r>
          <w:fldChar w:fldCharType="end"/>
        </w:r>
      </w:p>
    </w:sdtContent>
  </w:sdt>
  <w:p w:rsidR="00A57B23" w:rsidRDefault="00A57B23" w:rsidP="00521EBC">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67F" w:rsidRDefault="0050367F" w:rsidP="006651C9">
      <w:r>
        <w:separator/>
      </w:r>
    </w:p>
  </w:footnote>
  <w:footnote w:type="continuationSeparator" w:id="0">
    <w:p w:rsidR="0050367F" w:rsidRDefault="0050367F"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6AA" w:rsidRDefault="009746AA">
    <w:pPr>
      <w:pStyle w:val="En-tte"/>
    </w:pPr>
    <w:r>
      <w:rPr>
        <w:noProof/>
      </w:rPr>
      <w:drawing>
        <wp:anchor distT="0" distB="0" distL="114300" distR="114300" simplePos="0" relativeHeight="251661312" behindDoc="1" locked="0" layoutInCell="1" allowOverlap="1" wp14:anchorId="36243EBF" wp14:editId="2787E634">
          <wp:simplePos x="0" y="0"/>
          <wp:positionH relativeFrom="page">
            <wp:align>left</wp:align>
          </wp:positionH>
          <wp:positionV relativeFrom="paragraph">
            <wp:posOffset>-144145</wp:posOffset>
          </wp:positionV>
          <wp:extent cx="1631950" cy="861695"/>
          <wp:effectExtent l="0" t="0" r="6350" b="0"/>
          <wp:wrapTight wrapText="bothSides">
            <wp:wrapPolygon edited="0">
              <wp:start x="0" y="0"/>
              <wp:lineTo x="0" y="21011"/>
              <wp:lineTo x="21432" y="21011"/>
              <wp:lineTo x="21432" y="0"/>
              <wp:lineTo x="0" y="0"/>
            </wp:wrapPolygon>
          </wp:wrapTight>
          <wp:docPr id="6" name="Image 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ficher l'image d'orig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1950" cy="8616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6AA" w:rsidRDefault="009746AA">
    <w:pPr>
      <w:pStyle w:val="En-tte"/>
    </w:pPr>
    <w:r>
      <w:rPr>
        <w:noProof/>
      </w:rPr>
      <w:drawing>
        <wp:anchor distT="0" distB="0" distL="114300" distR="114300" simplePos="0" relativeHeight="251659264" behindDoc="1" locked="0" layoutInCell="1" allowOverlap="1" wp14:anchorId="36243EBF" wp14:editId="2787E634">
          <wp:simplePos x="0" y="0"/>
          <wp:positionH relativeFrom="column">
            <wp:posOffset>-846455</wp:posOffset>
          </wp:positionH>
          <wp:positionV relativeFrom="paragraph">
            <wp:posOffset>-144145</wp:posOffset>
          </wp:positionV>
          <wp:extent cx="1551305" cy="819150"/>
          <wp:effectExtent l="0" t="0" r="0" b="0"/>
          <wp:wrapTight wrapText="bothSides">
            <wp:wrapPolygon edited="0">
              <wp:start x="0" y="0"/>
              <wp:lineTo x="0" y="21098"/>
              <wp:lineTo x="21220" y="21098"/>
              <wp:lineTo x="21220" y="0"/>
              <wp:lineTo x="0" y="0"/>
            </wp:wrapPolygon>
          </wp:wrapTight>
          <wp:docPr id="4" name="Image 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ficher l'image d'orig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1305" cy="8191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F6728"/>
    <w:multiLevelType w:val="hybridMultilevel"/>
    <w:tmpl w:val="577A60EA"/>
    <w:lvl w:ilvl="0" w:tplc="60D6731A">
      <w:start w:val="1"/>
      <w:numFmt w:val="bullet"/>
      <w:lvlText w:val="•"/>
      <w:lvlJc w:val="left"/>
      <w:pPr>
        <w:tabs>
          <w:tab w:val="num" w:pos="720"/>
        </w:tabs>
        <w:ind w:left="720" w:hanging="360"/>
      </w:pPr>
      <w:rPr>
        <w:rFonts w:ascii="Arial" w:hAnsi="Arial" w:hint="default"/>
      </w:rPr>
    </w:lvl>
    <w:lvl w:ilvl="1" w:tplc="4F2233E0" w:tentative="1">
      <w:start w:val="1"/>
      <w:numFmt w:val="bullet"/>
      <w:lvlText w:val="•"/>
      <w:lvlJc w:val="left"/>
      <w:pPr>
        <w:tabs>
          <w:tab w:val="num" w:pos="1440"/>
        </w:tabs>
        <w:ind w:left="1440" w:hanging="360"/>
      </w:pPr>
      <w:rPr>
        <w:rFonts w:ascii="Arial" w:hAnsi="Arial" w:hint="default"/>
      </w:rPr>
    </w:lvl>
    <w:lvl w:ilvl="2" w:tplc="746CD118" w:tentative="1">
      <w:start w:val="1"/>
      <w:numFmt w:val="bullet"/>
      <w:lvlText w:val="•"/>
      <w:lvlJc w:val="left"/>
      <w:pPr>
        <w:tabs>
          <w:tab w:val="num" w:pos="2160"/>
        </w:tabs>
        <w:ind w:left="2160" w:hanging="360"/>
      </w:pPr>
      <w:rPr>
        <w:rFonts w:ascii="Arial" w:hAnsi="Arial" w:hint="default"/>
      </w:rPr>
    </w:lvl>
    <w:lvl w:ilvl="3" w:tplc="18FA9E7A" w:tentative="1">
      <w:start w:val="1"/>
      <w:numFmt w:val="bullet"/>
      <w:lvlText w:val="•"/>
      <w:lvlJc w:val="left"/>
      <w:pPr>
        <w:tabs>
          <w:tab w:val="num" w:pos="2880"/>
        </w:tabs>
        <w:ind w:left="2880" w:hanging="360"/>
      </w:pPr>
      <w:rPr>
        <w:rFonts w:ascii="Arial" w:hAnsi="Arial" w:hint="default"/>
      </w:rPr>
    </w:lvl>
    <w:lvl w:ilvl="4" w:tplc="1834CF46" w:tentative="1">
      <w:start w:val="1"/>
      <w:numFmt w:val="bullet"/>
      <w:lvlText w:val="•"/>
      <w:lvlJc w:val="left"/>
      <w:pPr>
        <w:tabs>
          <w:tab w:val="num" w:pos="3600"/>
        </w:tabs>
        <w:ind w:left="3600" w:hanging="360"/>
      </w:pPr>
      <w:rPr>
        <w:rFonts w:ascii="Arial" w:hAnsi="Arial" w:hint="default"/>
      </w:rPr>
    </w:lvl>
    <w:lvl w:ilvl="5" w:tplc="3A1E2296" w:tentative="1">
      <w:start w:val="1"/>
      <w:numFmt w:val="bullet"/>
      <w:lvlText w:val="•"/>
      <w:lvlJc w:val="left"/>
      <w:pPr>
        <w:tabs>
          <w:tab w:val="num" w:pos="4320"/>
        </w:tabs>
        <w:ind w:left="4320" w:hanging="360"/>
      </w:pPr>
      <w:rPr>
        <w:rFonts w:ascii="Arial" w:hAnsi="Arial" w:hint="default"/>
      </w:rPr>
    </w:lvl>
    <w:lvl w:ilvl="6" w:tplc="4468DD68" w:tentative="1">
      <w:start w:val="1"/>
      <w:numFmt w:val="bullet"/>
      <w:lvlText w:val="•"/>
      <w:lvlJc w:val="left"/>
      <w:pPr>
        <w:tabs>
          <w:tab w:val="num" w:pos="5040"/>
        </w:tabs>
        <w:ind w:left="5040" w:hanging="360"/>
      </w:pPr>
      <w:rPr>
        <w:rFonts w:ascii="Arial" w:hAnsi="Arial" w:hint="default"/>
      </w:rPr>
    </w:lvl>
    <w:lvl w:ilvl="7" w:tplc="8962D8E4" w:tentative="1">
      <w:start w:val="1"/>
      <w:numFmt w:val="bullet"/>
      <w:lvlText w:val="•"/>
      <w:lvlJc w:val="left"/>
      <w:pPr>
        <w:tabs>
          <w:tab w:val="num" w:pos="5760"/>
        </w:tabs>
        <w:ind w:left="5760" w:hanging="360"/>
      </w:pPr>
      <w:rPr>
        <w:rFonts w:ascii="Arial" w:hAnsi="Arial" w:hint="default"/>
      </w:rPr>
    </w:lvl>
    <w:lvl w:ilvl="8" w:tplc="5810C7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4682A80"/>
    <w:multiLevelType w:val="hybridMultilevel"/>
    <w:tmpl w:val="F02EDC6C"/>
    <w:lvl w:ilvl="0" w:tplc="99BC6B2A">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14A75D3"/>
    <w:multiLevelType w:val="hybridMultilevel"/>
    <w:tmpl w:val="4514A122"/>
    <w:lvl w:ilvl="0" w:tplc="E9FE472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392"/>
    <w:rsid w:val="00011AA8"/>
    <w:rsid w:val="00014CE5"/>
    <w:rsid w:val="000326C5"/>
    <w:rsid w:val="000861DC"/>
    <w:rsid w:val="00097032"/>
    <w:rsid w:val="000F4301"/>
    <w:rsid w:val="001015C6"/>
    <w:rsid w:val="00114789"/>
    <w:rsid w:val="001326E5"/>
    <w:rsid w:val="00154F18"/>
    <w:rsid w:val="001610EE"/>
    <w:rsid w:val="001730CA"/>
    <w:rsid w:val="001A02BE"/>
    <w:rsid w:val="001A7474"/>
    <w:rsid w:val="001B5268"/>
    <w:rsid w:val="001E6B5D"/>
    <w:rsid w:val="0020062B"/>
    <w:rsid w:val="00202362"/>
    <w:rsid w:val="002100C4"/>
    <w:rsid w:val="00216B3B"/>
    <w:rsid w:val="0023069A"/>
    <w:rsid w:val="00237E59"/>
    <w:rsid w:val="002406F7"/>
    <w:rsid w:val="002534DD"/>
    <w:rsid w:val="00255463"/>
    <w:rsid w:val="002A2994"/>
    <w:rsid w:val="002A724D"/>
    <w:rsid w:val="002B7C56"/>
    <w:rsid w:val="002F4FD5"/>
    <w:rsid w:val="003057A2"/>
    <w:rsid w:val="00364ADF"/>
    <w:rsid w:val="003874D9"/>
    <w:rsid w:val="00387988"/>
    <w:rsid w:val="003969DC"/>
    <w:rsid w:val="003B5121"/>
    <w:rsid w:val="003D63BC"/>
    <w:rsid w:val="003E00A3"/>
    <w:rsid w:val="004167D7"/>
    <w:rsid w:val="00422EDF"/>
    <w:rsid w:val="004321E4"/>
    <w:rsid w:val="00463284"/>
    <w:rsid w:val="00472FC1"/>
    <w:rsid w:val="00476D4F"/>
    <w:rsid w:val="00496876"/>
    <w:rsid w:val="004A6277"/>
    <w:rsid w:val="004B32B0"/>
    <w:rsid w:val="004B5EAE"/>
    <w:rsid w:val="004F4A1D"/>
    <w:rsid w:val="0050367F"/>
    <w:rsid w:val="00503D8B"/>
    <w:rsid w:val="00515EF9"/>
    <w:rsid w:val="005213CC"/>
    <w:rsid w:val="00521EBC"/>
    <w:rsid w:val="00526DD1"/>
    <w:rsid w:val="00552A23"/>
    <w:rsid w:val="00572AC0"/>
    <w:rsid w:val="0058332A"/>
    <w:rsid w:val="00594AAE"/>
    <w:rsid w:val="005C68E0"/>
    <w:rsid w:val="005D0AE9"/>
    <w:rsid w:val="00632821"/>
    <w:rsid w:val="0064396E"/>
    <w:rsid w:val="006651C9"/>
    <w:rsid w:val="006B445E"/>
    <w:rsid w:val="006B5469"/>
    <w:rsid w:val="006F6AE4"/>
    <w:rsid w:val="007113F3"/>
    <w:rsid w:val="00726528"/>
    <w:rsid w:val="00727170"/>
    <w:rsid w:val="0073002B"/>
    <w:rsid w:val="007469EB"/>
    <w:rsid w:val="00772456"/>
    <w:rsid w:val="007975A2"/>
    <w:rsid w:val="007B77F3"/>
    <w:rsid w:val="007F66C6"/>
    <w:rsid w:val="00807216"/>
    <w:rsid w:val="00836CF8"/>
    <w:rsid w:val="0087101A"/>
    <w:rsid w:val="008915FD"/>
    <w:rsid w:val="008A40ED"/>
    <w:rsid w:val="008C563E"/>
    <w:rsid w:val="008D289D"/>
    <w:rsid w:val="008E3F9B"/>
    <w:rsid w:val="00901EB1"/>
    <w:rsid w:val="00907377"/>
    <w:rsid w:val="00945E81"/>
    <w:rsid w:val="00946481"/>
    <w:rsid w:val="0095580A"/>
    <w:rsid w:val="00955A52"/>
    <w:rsid w:val="00966853"/>
    <w:rsid w:val="0097026E"/>
    <w:rsid w:val="009746AA"/>
    <w:rsid w:val="009918DE"/>
    <w:rsid w:val="009A6D3D"/>
    <w:rsid w:val="00A30B58"/>
    <w:rsid w:val="00A40C40"/>
    <w:rsid w:val="00A55748"/>
    <w:rsid w:val="00A57B23"/>
    <w:rsid w:val="00A621A0"/>
    <w:rsid w:val="00A71481"/>
    <w:rsid w:val="00A7426F"/>
    <w:rsid w:val="00A95C4D"/>
    <w:rsid w:val="00AA04D5"/>
    <w:rsid w:val="00AB1748"/>
    <w:rsid w:val="00AB582C"/>
    <w:rsid w:val="00AB78A4"/>
    <w:rsid w:val="00AC0341"/>
    <w:rsid w:val="00AD019F"/>
    <w:rsid w:val="00AD0983"/>
    <w:rsid w:val="00AD59C5"/>
    <w:rsid w:val="00AE223E"/>
    <w:rsid w:val="00AF4D82"/>
    <w:rsid w:val="00AF7742"/>
    <w:rsid w:val="00AF7CF6"/>
    <w:rsid w:val="00B05F3B"/>
    <w:rsid w:val="00B3766B"/>
    <w:rsid w:val="00B41252"/>
    <w:rsid w:val="00B54C34"/>
    <w:rsid w:val="00B80392"/>
    <w:rsid w:val="00B82728"/>
    <w:rsid w:val="00B859F6"/>
    <w:rsid w:val="00B87D29"/>
    <w:rsid w:val="00B95C66"/>
    <w:rsid w:val="00BC6E50"/>
    <w:rsid w:val="00BD6711"/>
    <w:rsid w:val="00BF0E26"/>
    <w:rsid w:val="00C57695"/>
    <w:rsid w:val="00C57FC3"/>
    <w:rsid w:val="00C62273"/>
    <w:rsid w:val="00C624C5"/>
    <w:rsid w:val="00D07A60"/>
    <w:rsid w:val="00D33D2A"/>
    <w:rsid w:val="00D5604E"/>
    <w:rsid w:val="00D86F3D"/>
    <w:rsid w:val="00D90008"/>
    <w:rsid w:val="00D975D5"/>
    <w:rsid w:val="00D97D16"/>
    <w:rsid w:val="00DE4713"/>
    <w:rsid w:val="00E5405E"/>
    <w:rsid w:val="00ED2EFC"/>
    <w:rsid w:val="00ED729C"/>
    <w:rsid w:val="00EE0B1F"/>
    <w:rsid w:val="00F2476C"/>
    <w:rsid w:val="00F31C86"/>
    <w:rsid w:val="00F40A20"/>
    <w:rsid w:val="00F8101C"/>
    <w:rsid w:val="00FA4A96"/>
    <w:rsid w:val="00FC4106"/>
    <w:rsid w:val="00FD4366"/>
    <w:rsid w:val="00FF7762"/>
    <w:rsid w:val="00FF7D1D"/>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paragraph" w:styleId="Paragraphedeliste">
    <w:name w:val="List Paragraph"/>
    <w:basedOn w:val="Normal"/>
    <w:uiPriority w:val="34"/>
    <w:qFormat/>
    <w:rsid w:val="00FF7D1D"/>
    <w:pPr>
      <w:ind w:left="720"/>
      <w:contextualSpacing/>
    </w:pPr>
  </w:style>
  <w:style w:type="paragraph" w:styleId="Sansinterligne">
    <w:name w:val="No Spacing"/>
    <w:link w:val="SansinterligneCar"/>
    <w:uiPriority w:val="1"/>
    <w:qFormat/>
    <w:rsid w:val="00521EBC"/>
    <w:rPr>
      <w:sz w:val="22"/>
      <w:szCs w:val="22"/>
    </w:rPr>
  </w:style>
  <w:style w:type="character" w:customStyle="1" w:styleId="SansinterligneCar">
    <w:name w:val="Sans interligne Car"/>
    <w:basedOn w:val="Policepardfaut"/>
    <w:link w:val="Sansinterligne"/>
    <w:uiPriority w:val="1"/>
    <w:rsid w:val="00521EB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142357">
      <w:bodyDiv w:val="1"/>
      <w:marLeft w:val="0"/>
      <w:marRight w:val="0"/>
      <w:marTop w:val="0"/>
      <w:marBottom w:val="0"/>
      <w:divBdr>
        <w:top w:val="none" w:sz="0" w:space="0" w:color="auto"/>
        <w:left w:val="none" w:sz="0" w:space="0" w:color="auto"/>
        <w:bottom w:val="none" w:sz="0" w:space="0" w:color="auto"/>
        <w:right w:val="none" w:sz="0" w:space="0" w:color="auto"/>
      </w:divBdr>
    </w:div>
    <w:div w:id="1024135535">
      <w:bodyDiv w:val="1"/>
      <w:marLeft w:val="0"/>
      <w:marRight w:val="0"/>
      <w:marTop w:val="0"/>
      <w:marBottom w:val="0"/>
      <w:divBdr>
        <w:top w:val="none" w:sz="0" w:space="0" w:color="auto"/>
        <w:left w:val="none" w:sz="0" w:space="0" w:color="auto"/>
        <w:bottom w:val="none" w:sz="0" w:space="0" w:color="auto"/>
        <w:right w:val="none" w:sz="0" w:space="0" w:color="auto"/>
      </w:divBdr>
    </w:div>
    <w:div w:id="1661425440">
      <w:bodyDiv w:val="1"/>
      <w:marLeft w:val="0"/>
      <w:marRight w:val="0"/>
      <w:marTop w:val="0"/>
      <w:marBottom w:val="0"/>
      <w:divBdr>
        <w:top w:val="none" w:sz="0" w:space="0" w:color="auto"/>
        <w:left w:val="none" w:sz="0" w:space="0" w:color="auto"/>
        <w:bottom w:val="none" w:sz="0" w:space="0" w:color="auto"/>
        <w:right w:val="none" w:sz="0" w:space="0" w:color="auto"/>
      </w:divBdr>
      <w:divsChild>
        <w:div w:id="1044595284">
          <w:marLeft w:val="446"/>
          <w:marRight w:val="0"/>
          <w:marTop w:val="62"/>
          <w:marBottom w:val="120"/>
          <w:divBdr>
            <w:top w:val="none" w:sz="0" w:space="0" w:color="auto"/>
            <w:left w:val="none" w:sz="0" w:space="0" w:color="auto"/>
            <w:bottom w:val="none" w:sz="0" w:space="0" w:color="auto"/>
            <w:right w:val="none" w:sz="0" w:space="0" w:color="auto"/>
          </w:divBdr>
        </w:div>
        <w:div w:id="1346520638">
          <w:marLeft w:val="446"/>
          <w:marRight w:val="0"/>
          <w:marTop w:val="62"/>
          <w:marBottom w:val="12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gif"/><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WAEME%20Alexandra\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2016-11-16T00:00:00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3.xml><?xml version="1.0" encoding="utf-8"?>
<ds:datastoreItem xmlns:ds="http://schemas.openxmlformats.org/officeDocument/2006/customXml" ds:itemID="{54DCB1F1-01D1-4E85-B1D8-074AD8F83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Template>
  <TotalTime>0</TotalTime>
  <Pages>8</Pages>
  <Words>602</Words>
  <Characters>3317</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PROJET - SmartPatate</vt:lpstr>
    </vt:vector>
  </TitlesOfParts>
  <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SmartPatate</dc:title>
  <dc:subject/>
  <dc:creator/>
  <cp:keywords/>
  <dc:description/>
  <cp:lastModifiedBy/>
  <cp:revision>1</cp:revision>
  <dcterms:created xsi:type="dcterms:W3CDTF">2016-11-15T15:00:00Z</dcterms:created>
  <dcterms:modified xsi:type="dcterms:W3CDTF">2016-11-16T11:06:00Z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